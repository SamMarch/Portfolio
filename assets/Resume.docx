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E8BE1" w14:textId="77777777" w:rsidR="001C0084" w:rsidRDefault="001B7F6B">
      <w:pPr>
        <w:pStyle w:val="Name"/>
      </w:pPr>
      <w:r>
        <w:t>Sam march</w:t>
      </w:r>
    </w:p>
    <w:p w14:paraId="0AF92E1A" w14:textId="4274297F" w:rsidR="001C0084" w:rsidRDefault="001B7F6B">
      <w:pPr>
        <w:pStyle w:val="ContactInfo"/>
      </w:pPr>
      <w:r>
        <w:t xml:space="preserve">425 Mersey Rd </w:t>
      </w:r>
      <w:proofErr w:type="spellStart"/>
      <w:r>
        <w:t>Taperoo</w:t>
      </w:r>
      <w:proofErr w:type="spellEnd"/>
      <w:r>
        <w:t xml:space="preserve"> </w:t>
      </w:r>
      <w:r w:rsidR="00FD74F9">
        <w:t>5017</w:t>
      </w:r>
      <w:r w:rsidR="00DE0861">
        <w:t xml:space="preserve">| </w:t>
      </w:r>
      <w:r w:rsidR="00FD74F9">
        <w:t>0424 889 541</w:t>
      </w:r>
      <w:r w:rsidR="00DE0861">
        <w:t xml:space="preserve">| </w:t>
      </w:r>
      <w:sdt>
        <w:sdtPr>
          <w:alias w:val="Enter email:"/>
          <w:tag w:val="Enter email:"/>
          <w:id w:val="1913350914"/>
          <w:placeholder>
            <w:docPart w:val="DCE1A98245AED243BD3C8BD092C8AAB7"/>
          </w:placeholder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 w:multiLine="1"/>
        </w:sdtPr>
        <w:sdtEndPr/>
        <w:sdtContent>
          <w:r w:rsidR="00FD74F9">
            <w:t>sammy.march@hotmail.com</w:t>
          </w:r>
        </w:sdtContent>
      </w:sdt>
    </w:p>
    <w:p w14:paraId="146A5C90" w14:textId="77777777" w:rsidR="001C0084" w:rsidRDefault="00152CF2">
      <w:pPr>
        <w:pStyle w:val="Heading1"/>
      </w:pPr>
      <w:sdt>
        <w:sdtPr>
          <w:alias w:val="Skill summary:"/>
          <w:tag w:val="Skill summary:"/>
          <w:id w:val="-819804518"/>
          <w:placeholder>
            <w:docPart w:val="F72FC147145B5F4983416748FF95DC25"/>
          </w:placeholder>
          <w:temporary/>
          <w:showingPlcHdr/>
          <w15:appearance w15:val="hidden"/>
        </w:sdtPr>
        <w:sdtEndPr/>
        <w:sdtContent>
          <w:r w:rsidR="007F7DCE">
            <w:t>Skills Summary</w:t>
          </w:r>
        </w:sdtContent>
      </w:sdt>
    </w:p>
    <w:sdt>
      <w:sdtPr>
        <w:alias w:val="Enter skills:"/>
        <w:tag w:val="Enter skills:"/>
        <w:id w:val="264583849"/>
        <w:placeholder>
          <w:docPart w:val="332378B650F3F643899DF604EE2CFBD6"/>
        </w:placeholder>
        <w:temporary/>
        <w:showingPlcHdr/>
        <w15:appearance w15:val="hidden"/>
      </w:sdtPr>
      <w:sdtEndPr/>
      <w:sdtContent>
        <w:p w14:paraId="4F6DADDE" w14:textId="77777777" w:rsidR="001C0084" w:rsidRDefault="007F7DCE">
          <w:pPr>
            <w:spacing w:after="180"/>
          </w:pPr>
          <w:r>
            <w:t>To get started right away, just tap any placeholder text (such as this) and start typing.</w:t>
          </w:r>
        </w:p>
      </w:sdtContent>
    </w:sdt>
    <w:p w14:paraId="3DB40846" w14:textId="77777777" w:rsidR="001C0084" w:rsidRDefault="00152CF2">
      <w:pPr>
        <w:pStyle w:val="Heading1"/>
      </w:pPr>
      <w:sdt>
        <w:sdtPr>
          <w:alias w:val="Education:"/>
          <w:tag w:val="Education:"/>
          <w:id w:val="-1150367223"/>
          <w:placeholder>
            <w:docPart w:val="B567FE37B7EFD049961B3A06A830D3E2"/>
          </w:placeholder>
          <w:temporary/>
          <w:showingPlcHdr/>
          <w15:appearance w15:val="hidden"/>
        </w:sdtPr>
        <w:sdtEndPr/>
        <w:sdtContent>
          <w:r w:rsidR="007F7DCE">
            <w:t>Education</w:t>
          </w:r>
        </w:sdtContent>
      </w:sdt>
    </w:p>
    <w:p w14:paraId="3EAE2B1D" w14:textId="3C7D1F19" w:rsidR="001C0084" w:rsidRDefault="00484200">
      <w:pPr>
        <w:pStyle w:val="Heading2"/>
      </w:pPr>
      <w:r>
        <w:t>Year 12 SACE/</w:t>
      </w:r>
      <w:r w:rsidR="007967F2">
        <w:t xml:space="preserve">Certificate 4 in Commercial Cookery/Certificate 4 in Training and Assessment </w:t>
      </w:r>
    </w:p>
    <w:p w14:paraId="3AB8CE87" w14:textId="200AD1A8" w:rsidR="001C0084" w:rsidRDefault="00122ED6">
      <w:r>
        <w:t xml:space="preserve">I have completed schooling </w:t>
      </w:r>
      <w:r w:rsidR="00BA2552">
        <w:t>up to</w:t>
      </w:r>
      <w:r>
        <w:t xml:space="preserve"> year 12  </w:t>
      </w:r>
      <w:r w:rsidR="00494F88">
        <w:t xml:space="preserve">and received my SACE certificate, I have also completed the above </w:t>
      </w:r>
      <w:r w:rsidR="00F6059F">
        <w:t>certificate 4 qualifications</w:t>
      </w:r>
      <w:r w:rsidR="00494F88">
        <w:t xml:space="preserve"> alongside other smaller </w:t>
      </w:r>
      <w:r w:rsidR="00713F40">
        <w:t>courses</w:t>
      </w:r>
      <w:r w:rsidR="00222E54">
        <w:t xml:space="preserve">; for example </w:t>
      </w:r>
      <w:r w:rsidR="006217E1">
        <w:t xml:space="preserve">I have a </w:t>
      </w:r>
      <w:r w:rsidR="005E16B8">
        <w:t xml:space="preserve">Certificate 3 in communication and </w:t>
      </w:r>
      <w:r w:rsidR="001C687F">
        <w:t xml:space="preserve">an </w:t>
      </w:r>
      <w:r w:rsidR="005E16B8">
        <w:t>Elements of Shipboard Safety</w:t>
      </w:r>
      <w:r w:rsidR="001C687F">
        <w:t xml:space="preserve"> </w:t>
      </w:r>
      <w:r w:rsidR="004D4054">
        <w:t xml:space="preserve">and Marine Radio </w:t>
      </w:r>
      <w:r w:rsidR="001C687F">
        <w:t xml:space="preserve">qualification. </w:t>
      </w:r>
    </w:p>
    <w:p w14:paraId="5ED7E676" w14:textId="77777777" w:rsidR="001C0084" w:rsidRDefault="00152CF2">
      <w:pPr>
        <w:pStyle w:val="Heading1"/>
      </w:pPr>
      <w:sdt>
        <w:sdtPr>
          <w:alias w:val="Experience:"/>
          <w:tag w:val="Experience:"/>
          <w:id w:val="617349259"/>
          <w:placeholder>
            <w:docPart w:val="35417920587473448DE6471802EF014A"/>
          </w:placeholder>
          <w:temporary/>
          <w:showingPlcHdr/>
          <w15:appearance w15:val="hidden"/>
        </w:sdtPr>
        <w:sdtEndPr/>
        <w:sdtContent>
          <w:r w:rsidR="007F7DCE">
            <w:t>Experience</w:t>
          </w:r>
        </w:sdtContent>
      </w:sdt>
    </w:p>
    <w:p w14:paraId="1BB11968" w14:textId="63EEF2E1" w:rsidR="001C0084" w:rsidRDefault="0015796C">
      <w:pPr>
        <w:pStyle w:val="Heading2"/>
      </w:pPr>
      <w:r>
        <w:t>Australian Venue Company/Grand Junction Tavern</w:t>
      </w:r>
    </w:p>
    <w:p w14:paraId="74286AC4" w14:textId="60D985BA" w:rsidR="001C0084" w:rsidRDefault="000830E5">
      <w:pPr>
        <w:pStyle w:val="Heading3"/>
      </w:pPr>
      <w:r>
        <w:t xml:space="preserve">Head Chef/August 2014 </w:t>
      </w:r>
      <w:r w:rsidR="00770AD8">
        <w:t>– Current</w:t>
      </w:r>
    </w:p>
    <w:p w14:paraId="4D94E60D" w14:textId="2D2DDA46" w:rsidR="001C0084" w:rsidRDefault="00770AD8">
      <w:r>
        <w:t xml:space="preserve">I have worked at the Grand Junction Tavern </w:t>
      </w:r>
      <w:r w:rsidR="00BE2102">
        <w:t xml:space="preserve">for over 7 years </w:t>
      </w:r>
      <w:r w:rsidR="005D042A">
        <w:t xml:space="preserve">managing both </w:t>
      </w:r>
      <w:r w:rsidR="00BE2102">
        <w:t>the Bistro and Kitchen</w:t>
      </w:r>
      <w:r w:rsidR="005D042A">
        <w:t>,</w:t>
      </w:r>
      <w:r w:rsidR="00BE2102">
        <w:t xml:space="preserve"> </w:t>
      </w:r>
      <w:r w:rsidR="005D042A">
        <w:t xml:space="preserve">needing a high level of </w:t>
      </w:r>
      <w:r w:rsidR="00E20ACD">
        <w:t>organisation</w:t>
      </w:r>
      <w:r w:rsidR="005D042A">
        <w:t xml:space="preserve"> </w:t>
      </w:r>
      <w:r w:rsidR="00E20ACD">
        <w:t xml:space="preserve">and management skills </w:t>
      </w:r>
      <w:r w:rsidR="00817022">
        <w:t>as well as a good relationship with the customers</w:t>
      </w:r>
      <w:r w:rsidR="00E90814">
        <w:t xml:space="preserve">. </w:t>
      </w:r>
    </w:p>
    <w:p w14:paraId="644A5C82" w14:textId="77777777" w:rsidR="001C0084" w:rsidRDefault="00152CF2">
      <w:pPr>
        <w:pStyle w:val="Heading1"/>
      </w:pPr>
      <w:sdt>
        <w:sdtPr>
          <w:alias w:val="Awards and Achievements:"/>
          <w:tag w:val="Awards and Achievements:"/>
          <w:id w:val="250401295"/>
          <w:placeholder>
            <w:docPart w:val="C67C11361C999344BD9B1D62AC535A52"/>
          </w:placeholder>
          <w:temporary/>
          <w:showingPlcHdr/>
          <w15:appearance w15:val="hidden"/>
        </w:sdtPr>
        <w:sdtEndPr/>
        <w:sdtContent>
          <w:r w:rsidR="007F7DCE">
            <w:t>Awards and Acknowledgements</w:t>
          </w:r>
        </w:sdtContent>
      </w:sdt>
    </w:p>
    <w:p w14:paraId="13CBD4A0" w14:textId="77777777" w:rsidR="001C0084" w:rsidRDefault="00152CF2">
      <w:pPr>
        <w:pStyle w:val="Heading2"/>
      </w:pPr>
      <w:sdt>
        <w:sdtPr>
          <w:alias w:val="Enter type of award or award description:"/>
          <w:tag w:val="Enter type of award or award description:"/>
          <w:id w:val="-122928538"/>
          <w:placeholder>
            <w:docPart w:val="AB1DBBB0596D74428E639E2DE6DC25B0"/>
          </w:placeholder>
          <w:temporary/>
          <w:showingPlcHdr/>
          <w15:appearance w15:val="hidden"/>
        </w:sdtPr>
        <w:sdtEndPr/>
        <w:sdtContent>
          <w:r w:rsidR="007F7DCE">
            <w:t>Type of Award / Award Description</w:t>
          </w:r>
        </w:sdtContent>
      </w:sdt>
    </w:p>
    <w:p w14:paraId="0DA8B919" w14:textId="77777777" w:rsidR="001C0084" w:rsidRDefault="00152CF2">
      <w:sdt>
        <w:sdtPr>
          <w:alias w:val="Enter award description:"/>
          <w:tag w:val="Enter award description:"/>
          <w:id w:val="-199016679"/>
          <w:placeholder>
            <w:docPart w:val="48A0C01F1E6D464B966093D54DB2A577"/>
          </w:placeholder>
          <w:temporary/>
          <w:showingPlcHdr/>
          <w15:appearance w15:val="hidden"/>
        </w:sdtPr>
        <w:sdtEndPr/>
        <w:sdtContent>
          <w:r w:rsidR="007F7DCE">
            <w:rPr>
              <w:noProof/>
            </w:rPr>
            <w:t>Are you president of your fraternity or sorority, head of the condo board, or a team lead for your favorite charity? You’re a natural leader–tell it like it is!</w:t>
          </w:r>
        </w:sdtContent>
      </w:sdt>
    </w:p>
    <w:sectPr w:rsidR="001C0084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85B0E" w14:textId="77777777" w:rsidR="006D25CF" w:rsidRDefault="006D25CF">
      <w:pPr>
        <w:spacing w:after="0" w:line="240" w:lineRule="auto"/>
      </w:pPr>
      <w:r>
        <w:separator/>
      </w:r>
    </w:p>
  </w:endnote>
  <w:endnote w:type="continuationSeparator" w:id="0">
    <w:p w14:paraId="582E5DB5" w14:textId="77777777" w:rsidR="006D25CF" w:rsidRDefault="006D2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EFCA11" w14:textId="77777777" w:rsidR="001C0084" w:rsidRDefault="007F7D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06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22726" w14:textId="77777777" w:rsidR="006D25CF" w:rsidRDefault="006D25CF">
      <w:pPr>
        <w:spacing w:after="0" w:line="240" w:lineRule="auto"/>
      </w:pPr>
      <w:r>
        <w:separator/>
      </w:r>
    </w:p>
  </w:footnote>
  <w:footnote w:type="continuationSeparator" w:id="0">
    <w:p w14:paraId="56060CFE" w14:textId="77777777" w:rsidR="006D25CF" w:rsidRDefault="006D2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65D1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139B0D8" wp14:editId="2D42246A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2C52991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CD2ED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D7BB718" wp14:editId="6E2C039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D4AC132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086463">
    <w:abstractNumId w:val="9"/>
  </w:num>
  <w:num w:numId="2" w16cid:durableId="9842396">
    <w:abstractNumId w:val="7"/>
  </w:num>
  <w:num w:numId="3" w16cid:durableId="488863818">
    <w:abstractNumId w:val="6"/>
  </w:num>
  <w:num w:numId="4" w16cid:durableId="135337711">
    <w:abstractNumId w:val="5"/>
  </w:num>
  <w:num w:numId="5" w16cid:durableId="757093345">
    <w:abstractNumId w:val="4"/>
  </w:num>
  <w:num w:numId="6" w16cid:durableId="1088423759">
    <w:abstractNumId w:val="8"/>
  </w:num>
  <w:num w:numId="7" w16cid:durableId="865677801">
    <w:abstractNumId w:val="3"/>
  </w:num>
  <w:num w:numId="8" w16cid:durableId="1063212381">
    <w:abstractNumId w:val="2"/>
  </w:num>
  <w:num w:numId="9" w16cid:durableId="365640251">
    <w:abstractNumId w:val="1"/>
  </w:num>
  <w:num w:numId="10" w16cid:durableId="213158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6B"/>
    <w:rsid w:val="0000092C"/>
    <w:rsid w:val="00047CB1"/>
    <w:rsid w:val="000830E5"/>
    <w:rsid w:val="00122ED6"/>
    <w:rsid w:val="00152CF2"/>
    <w:rsid w:val="0015796C"/>
    <w:rsid w:val="001B7F6B"/>
    <w:rsid w:val="001C0084"/>
    <w:rsid w:val="001C687F"/>
    <w:rsid w:val="00222E54"/>
    <w:rsid w:val="003C1C78"/>
    <w:rsid w:val="00484200"/>
    <w:rsid w:val="00494F88"/>
    <w:rsid w:val="004D4054"/>
    <w:rsid w:val="005D042A"/>
    <w:rsid w:val="005E16B8"/>
    <w:rsid w:val="006217E1"/>
    <w:rsid w:val="006D25CF"/>
    <w:rsid w:val="00713F40"/>
    <w:rsid w:val="00770AD8"/>
    <w:rsid w:val="007967F2"/>
    <w:rsid w:val="007F7DCE"/>
    <w:rsid w:val="00817022"/>
    <w:rsid w:val="00BA2552"/>
    <w:rsid w:val="00BE2102"/>
    <w:rsid w:val="00DE0861"/>
    <w:rsid w:val="00E20ACD"/>
    <w:rsid w:val="00E90814"/>
    <w:rsid w:val="00EC0642"/>
    <w:rsid w:val="00F6059F"/>
    <w:rsid w:val="00FD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4101"/>
  <w15:chartTrackingRefBased/>
  <w15:docId w15:val="{43D65DD8-A18A-DE47-9D67-6EB5C3E35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%7b2966DFB1-2B13-9E4D-9749-C8F5234B5288%7dtf5000203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CE1A98245AED243BD3C8BD092C8A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707CF-9B6F-E840-9F12-DF6B34D2F528}"/>
      </w:docPartPr>
      <w:docPartBody>
        <w:p w:rsidR="00681AD7" w:rsidRDefault="00CD4166">
          <w:pPr>
            <w:pStyle w:val="DCE1A98245AED243BD3C8BD092C8AAB7"/>
          </w:pPr>
          <w:r>
            <w:t>Email</w:t>
          </w:r>
        </w:p>
      </w:docPartBody>
    </w:docPart>
    <w:docPart>
      <w:docPartPr>
        <w:name w:val="F72FC147145B5F4983416748FF95D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0111E-793E-784A-8E59-43AE92B40C4B}"/>
      </w:docPartPr>
      <w:docPartBody>
        <w:p w:rsidR="00681AD7" w:rsidRDefault="00CD4166">
          <w:pPr>
            <w:pStyle w:val="F72FC147145B5F4983416748FF95DC25"/>
          </w:pPr>
          <w:r>
            <w:t>Skills Summary</w:t>
          </w:r>
        </w:p>
      </w:docPartBody>
    </w:docPart>
    <w:docPart>
      <w:docPartPr>
        <w:name w:val="332378B650F3F643899DF604EE2CF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92FC5-9EFC-7E4D-8EA8-B872A94ED1FE}"/>
      </w:docPartPr>
      <w:docPartBody>
        <w:p w:rsidR="00681AD7" w:rsidRDefault="00CD4166">
          <w:pPr>
            <w:pStyle w:val="332378B650F3F643899DF604EE2CFBD6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B567FE37B7EFD049961B3A06A830D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BE6A1-813A-AF49-80F0-10F53D2BD6F2}"/>
      </w:docPartPr>
      <w:docPartBody>
        <w:p w:rsidR="00681AD7" w:rsidRDefault="00CD4166">
          <w:pPr>
            <w:pStyle w:val="B567FE37B7EFD049961B3A06A830D3E2"/>
          </w:pPr>
          <w:r>
            <w:t>Education</w:t>
          </w:r>
        </w:p>
      </w:docPartBody>
    </w:docPart>
    <w:docPart>
      <w:docPartPr>
        <w:name w:val="35417920587473448DE6471802EF0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1E65-D6DA-C64D-8657-8113193996AD}"/>
      </w:docPartPr>
      <w:docPartBody>
        <w:p w:rsidR="00681AD7" w:rsidRDefault="00CD4166">
          <w:pPr>
            <w:pStyle w:val="35417920587473448DE6471802EF014A"/>
          </w:pPr>
          <w:r>
            <w:t>Experience</w:t>
          </w:r>
        </w:p>
      </w:docPartBody>
    </w:docPart>
    <w:docPart>
      <w:docPartPr>
        <w:name w:val="C67C11361C999344BD9B1D62AC535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EFA96-F32A-9348-806E-A11C53F3A37D}"/>
      </w:docPartPr>
      <w:docPartBody>
        <w:p w:rsidR="00681AD7" w:rsidRDefault="00CD4166">
          <w:pPr>
            <w:pStyle w:val="C67C11361C999344BD9B1D62AC535A52"/>
          </w:pPr>
          <w:r>
            <w:t>Awards and Acknowledgements</w:t>
          </w:r>
        </w:p>
      </w:docPartBody>
    </w:docPart>
    <w:docPart>
      <w:docPartPr>
        <w:name w:val="AB1DBBB0596D74428E639E2DE6DC2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C7204-1829-B644-948B-EF5B6ED47C52}"/>
      </w:docPartPr>
      <w:docPartBody>
        <w:p w:rsidR="00681AD7" w:rsidRDefault="00CD4166">
          <w:pPr>
            <w:pStyle w:val="AB1DBBB0596D74428E639E2DE6DC25B0"/>
          </w:pPr>
          <w:r>
            <w:t>Type of Award / Award Description</w:t>
          </w:r>
        </w:p>
      </w:docPartBody>
    </w:docPart>
    <w:docPart>
      <w:docPartPr>
        <w:name w:val="48A0C01F1E6D464B966093D54DB2A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123C5-B75D-D946-912A-0F64F54E1A2F}"/>
      </w:docPartPr>
      <w:docPartBody>
        <w:p w:rsidR="00681AD7" w:rsidRDefault="00CD4166">
          <w:pPr>
            <w:pStyle w:val="48A0C01F1E6D464B966093D54DB2A577"/>
          </w:pPr>
          <w:r>
            <w:rPr>
              <w:noProof/>
            </w:rPr>
            <w:t>Are you president of your fraternity or sorority, head of the condo board, or a team lead for your favorite charity? You’re a natural leader–tell it like it is!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66"/>
    <w:rsid w:val="00681AD7"/>
    <w:rsid w:val="00CD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E1A98245AED243BD3C8BD092C8AAB7">
    <w:name w:val="DCE1A98245AED243BD3C8BD092C8AAB7"/>
  </w:style>
  <w:style w:type="paragraph" w:customStyle="1" w:styleId="F72FC147145B5F4983416748FF95DC25">
    <w:name w:val="F72FC147145B5F4983416748FF95DC25"/>
  </w:style>
  <w:style w:type="paragraph" w:customStyle="1" w:styleId="332378B650F3F643899DF604EE2CFBD6">
    <w:name w:val="332378B650F3F643899DF604EE2CFBD6"/>
  </w:style>
  <w:style w:type="paragraph" w:customStyle="1" w:styleId="B567FE37B7EFD049961B3A06A830D3E2">
    <w:name w:val="B567FE37B7EFD049961B3A06A830D3E2"/>
  </w:style>
  <w:style w:type="paragraph" w:customStyle="1" w:styleId="35417920587473448DE6471802EF014A">
    <w:name w:val="35417920587473448DE6471802EF014A"/>
  </w:style>
  <w:style w:type="paragraph" w:customStyle="1" w:styleId="C67C11361C999344BD9B1D62AC535A52">
    <w:name w:val="C67C11361C999344BD9B1D62AC535A52"/>
  </w:style>
  <w:style w:type="paragraph" w:customStyle="1" w:styleId="AB1DBBB0596D74428E639E2DE6DC25B0">
    <w:name w:val="AB1DBBB0596D74428E639E2DE6DC25B0"/>
  </w:style>
  <w:style w:type="paragraph" w:customStyle="1" w:styleId="48A0C01F1E6D464B966093D54DB2A577">
    <w:name w:val="48A0C01F1E6D464B966093D54DB2A5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sammy.march@hotmail.com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{2966DFB1-2B13-9E4D-9749-C8F5234B5288}tf50002038</Template>
  <TotalTime>1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March</dc:creator>
  <cp:keywords/>
  <cp:lastModifiedBy>Sam March</cp:lastModifiedBy>
  <cp:revision>2</cp:revision>
  <dcterms:created xsi:type="dcterms:W3CDTF">2022-06-21T05:59:00Z</dcterms:created>
  <dcterms:modified xsi:type="dcterms:W3CDTF">2022-06-21T05:59:00Z</dcterms:modified>
</cp:coreProperties>
</file>